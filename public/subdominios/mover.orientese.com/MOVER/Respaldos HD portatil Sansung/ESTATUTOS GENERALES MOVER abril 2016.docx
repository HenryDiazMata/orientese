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8D1" w:rsidRPr="004738E0" w:rsidRDefault="000F38D1" w:rsidP="00720187">
      <w:pPr>
        <w:spacing w:after="0" w:line="240" w:lineRule="auto"/>
        <w:jc w:val="both"/>
        <w:rPr>
          <w:rFonts w:ascii="Souvenir Lt BT" w:hAnsi="Souvenir Lt BT"/>
          <w:sz w:val="20"/>
          <w:szCs w:val="20"/>
          <w:lang w:eastAsia="es-VE"/>
        </w:rPr>
      </w:pPr>
      <w:r w:rsidRPr="004738E0">
        <w:rPr>
          <w:rFonts w:ascii="Souvenir Lt BT" w:hAnsi="Souvenir Lt BT" w:cs="Arial"/>
          <w:color w:val="000000"/>
          <w:sz w:val="20"/>
          <w:szCs w:val="20"/>
          <w:lang w:eastAsia="es-VE"/>
        </w:rPr>
        <w:t>ACTA CONSTITUTIVA</w:t>
      </w:r>
    </w:p>
    <w:p w:rsidR="000F38D1" w:rsidRPr="004738E0" w:rsidRDefault="000F38D1" w:rsidP="00720187">
      <w:pPr>
        <w:spacing w:after="0" w:line="240" w:lineRule="auto"/>
        <w:jc w:val="both"/>
        <w:rPr>
          <w:rFonts w:ascii="Souvenir Lt BT" w:hAnsi="Souvenir Lt BT"/>
          <w:sz w:val="20"/>
          <w:szCs w:val="20"/>
          <w:lang w:eastAsia="es-VE"/>
        </w:rPr>
      </w:pPr>
      <w:r w:rsidRPr="004738E0">
        <w:rPr>
          <w:rFonts w:ascii="Souvenir Lt BT" w:hAnsi="Souvenir Lt BT" w:cs="Arial"/>
          <w:color w:val="000000"/>
          <w:sz w:val="20"/>
          <w:szCs w:val="20"/>
          <w:lang w:eastAsia="es-VE"/>
        </w:rPr>
        <w:t>Base, fines, integrantes, funciones específicas que les tocarán desempeñar, firmas autentificadas</w:t>
      </w:r>
    </w:p>
    <w:p w:rsidR="000F38D1" w:rsidRPr="004738E0" w:rsidRDefault="000F38D1" w:rsidP="00720187">
      <w:pPr>
        <w:spacing w:after="0" w:line="240" w:lineRule="auto"/>
        <w:jc w:val="both"/>
        <w:rPr>
          <w:rFonts w:ascii="Souvenir Lt BT" w:hAnsi="Souvenir Lt BT"/>
          <w:sz w:val="20"/>
          <w:szCs w:val="20"/>
          <w:lang w:eastAsia="es-VE"/>
        </w:rPr>
      </w:pPr>
      <w:r w:rsidRPr="004738E0">
        <w:rPr>
          <w:rFonts w:ascii="Souvenir Lt BT" w:hAnsi="Souvenir Lt BT" w:cs="Arial"/>
          <w:b/>
          <w:bCs/>
          <w:color w:val="000000"/>
          <w:sz w:val="20"/>
          <w:szCs w:val="20"/>
          <w:lang w:eastAsia="es-VE"/>
        </w:rPr>
        <w:t>Una Acta Constitutiva es aquel documento o constancia notariada en la cual se registrarán todos aquellos datos referentes y correspondientes a la formación de una sociedad o agrupación. Entre otras cuestiones, en la misma, se especificarán sus bases, fines, integrantes, las funciones específicas que les tocarán desempeñar a cada uno de estos, las firmas autentificadas de ellos que servirán para dar cuenta llegado el momento de tener que probar la identidad de alguno y toda aquella</w:t>
      </w:r>
      <w:hyperlink r:id="rId4" w:history="1">
        <w:r w:rsidRPr="004738E0">
          <w:rPr>
            <w:rFonts w:ascii="Souvenir Lt BT" w:hAnsi="Souvenir Lt BT" w:cs="Arial"/>
            <w:b/>
            <w:bCs/>
            <w:color w:val="1155CC"/>
            <w:sz w:val="20"/>
            <w:szCs w:val="20"/>
            <w:u w:val="single"/>
            <w:lang w:eastAsia="es-VE"/>
          </w:rPr>
          <w:t xml:space="preserve"> </w:t>
        </w:r>
        <w:r w:rsidRPr="004738E0">
          <w:rPr>
            <w:rFonts w:ascii="Souvenir Lt BT" w:hAnsi="Souvenir Lt BT" w:cs="Arial"/>
            <w:b/>
            <w:bCs/>
            <w:color w:val="000099"/>
            <w:sz w:val="20"/>
            <w:szCs w:val="20"/>
            <w:u w:val="single"/>
            <w:lang w:eastAsia="es-VE"/>
          </w:rPr>
          <w:t>información</w:t>
        </w:r>
      </w:hyperlink>
      <w:r w:rsidRPr="004738E0">
        <w:rPr>
          <w:rFonts w:ascii="Souvenir Lt BT" w:hAnsi="Souvenir Lt BT" w:cs="Arial"/>
          <w:b/>
          <w:bCs/>
          <w:color w:val="000000"/>
          <w:sz w:val="20"/>
          <w:szCs w:val="20"/>
          <w:lang w:eastAsia="es-VE"/>
        </w:rPr>
        <w:t xml:space="preserve"> de importancia y fundamental de la sociedad que se constituye</w:t>
      </w:r>
      <w:r w:rsidRPr="004738E0">
        <w:rPr>
          <w:rFonts w:ascii="Souvenir Lt BT" w:hAnsi="Souvenir Lt BT" w:cs="Arial"/>
          <w:color w:val="000000"/>
          <w:sz w:val="20"/>
          <w:szCs w:val="20"/>
          <w:lang w:eastAsia="es-VE"/>
        </w:rPr>
        <w:t>.</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Pr="004738E0" w:rsidRDefault="000F38D1" w:rsidP="0036172A">
      <w:pPr>
        <w:spacing w:after="0" w:line="240" w:lineRule="auto"/>
        <w:jc w:val="center"/>
        <w:rPr>
          <w:rFonts w:ascii="Souvenir Lt BT" w:hAnsi="Souvenir Lt BT" w:cs="Arial"/>
          <w:color w:val="000000"/>
          <w:sz w:val="20"/>
          <w:szCs w:val="20"/>
          <w:lang w:eastAsia="es-VE"/>
        </w:rPr>
      </w:pPr>
      <w:r>
        <w:rPr>
          <w:rFonts w:ascii="Souvenir Lt BT" w:hAnsi="Souvenir Lt BT" w:cs="Arial"/>
          <w:color w:val="000000"/>
          <w:sz w:val="20"/>
          <w:szCs w:val="20"/>
          <w:lang w:eastAsia="es-VE"/>
        </w:rPr>
        <w:t>ACTA CONSTITUTIVA</w:t>
      </w: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 xml:space="preserve">Nosotros, Henrry Nicolás Díaz Mata, identificado con la cédula número V-5.077.517; demás nombres y números de cédula … por medio de la presente Acta Constitutiva, creamos el Movimiento Esperanza Republicana, el cual se basará en los valores y principios del sistema político y filosófico conocido como </w:t>
      </w:r>
      <w:smartTag w:uri="urn:schemas-microsoft-com:office:smarttags" w:element="PersonName">
        <w:smartTagPr>
          <w:attr w:name="ProductID" w:val="la República"/>
        </w:smartTagPr>
        <w:r w:rsidRPr="004738E0">
          <w:rPr>
            <w:rFonts w:ascii="Souvenir Lt BT" w:hAnsi="Souvenir Lt BT" w:cs="Arial"/>
            <w:color w:val="000000"/>
            <w:sz w:val="20"/>
            <w:szCs w:val="20"/>
            <w:lang w:eastAsia="es-VE"/>
          </w:rPr>
          <w:t>La República</w:t>
        </w:r>
      </w:smartTag>
      <w:r w:rsidRPr="004738E0">
        <w:rPr>
          <w:rFonts w:ascii="Souvenir Lt BT" w:hAnsi="Souvenir Lt BT" w:cs="Arial"/>
          <w:color w:val="000000"/>
          <w:sz w:val="20"/>
          <w:szCs w:val="20"/>
          <w:lang w:eastAsia="es-VE"/>
        </w:rPr>
        <w:t xml:space="preserve">, con el fin de dar continuidad a dicho sistema, heredado de los fundadores de </w:t>
      </w:r>
      <w:smartTag w:uri="urn:schemas-microsoft-com:office:smarttags" w:element="PersonName">
        <w:smartTagPr>
          <w:attr w:name="ProductID" w:val="la Patria"/>
        </w:smartTagPr>
        <w:r w:rsidRPr="004738E0">
          <w:rPr>
            <w:rFonts w:ascii="Souvenir Lt BT" w:hAnsi="Souvenir Lt BT" w:cs="Arial"/>
            <w:color w:val="000000"/>
            <w:sz w:val="20"/>
            <w:szCs w:val="20"/>
            <w:lang w:eastAsia="es-VE"/>
          </w:rPr>
          <w:t>la Patria</w:t>
        </w:r>
      </w:smartTag>
      <w:r w:rsidRPr="004738E0">
        <w:rPr>
          <w:rFonts w:ascii="Souvenir Lt BT" w:hAnsi="Souvenir Lt BT" w:cs="Arial"/>
          <w:color w:val="000000"/>
          <w:sz w:val="20"/>
          <w:szCs w:val="20"/>
          <w:lang w:eastAsia="es-VE"/>
        </w:rPr>
        <w:t xml:space="preserve"> venezolana</w:t>
      </w:r>
      <w:r>
        <w:rPr>
          <w:rFonts w:ascii="Souvenir Lt BT" w:hAnsi="Souvenir Lt BT" w:cs="Arial"/>
          <w:color w:val="000000"/>
          <w:sz w:val="20"/>
          <w:szCs w:val="20"/>
          <w:lang w:eastAsia="es-VE"/>
        </w:rPr>
        <w:t>, quienes a costa de grandes sacrificios personales y colectivos, lograron instaurarle, defenderle y mantenerle, durante la llamada guerra de independencia, dado que tuvieron presente que dicho sistema político y filosófico era el que mejor convenía a los pueblos de entonces, a quienes motivaron a decidirse por él</w:t>
      </w:r>
      <w:r w:rsidRPr="004738E0">
        <w:rPr>
          <w:rFonts w:ascii="Souvenir Lt BT" w:hAnsi="Souvenir Lt BT" w:cs="Arial"/>
          <w:color w:val="000000"/>
          <w:sz w:val="20"/>
          <w:szCs w:val="20"/>
          <w:lang w:eastAsia="es-VE"/>
        </w:rPr>
        <w:t>.</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hoy día, ese sistema político y filosófico debe ser retomado y aplicado con toda su fuerza y vigor, a fin de que sus beneficios puedan ser disfrutados por las actuales y futuras generaciones para que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venezolana pueda alcanzar los mejores niveles de progreso y bienestar posibles, según sus propios y constantes positivos esfuerzos.</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darle continuidad a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r>
        <w:rPr>
          <w:rFonts w:ascii="Souvenir Lt BT" w:hAnsi="Souvenir Lt BT" w:cs="Arial"/>
          <w:color w:val="000000"/>
          <w:sz w:val="20"/>
          <w:szCs w:val="20"/>
          <w:lang w:eastAsia="es-VE"/>
        </w:rPr>
        <w:t xml:space="preserve">, implica que la misma sea refundada, ya que en la actualidad, sus bases fundamentales han sido cambiadas por las de ideologías que dicen ser defensoras de un tal poder, para un llamado pueblo, pero que en la practica, no pasan de ser demagógicas y populistas propuestas, con la intención de obtener las atenciones de ese determinado pueblo, que les permitan detentar el poder político para medrar de los beneficios del Estado republicano, pero al cual poco aportan y benefician, con sus consecuentes perjudiciales consecuencias tanto para el mismo pueblo, como para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misma y sus buenos ciudadanos.</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la vía para lograr el fin indicado, es el educativo, no dudamos que por esta vía será como se podrán alcanzar los apoyos necesarios para que una vez mas, estos pueblos, se vuelvan a decidir por el sistema político y filosófico que los próceres nos legaron y que es llamado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Dada la cualidad filosófica de dicho sistema político, basamos todo el esfuerzo en esta herramienta con el fin de que la misma nos permita mantenernos fieles a la tradición republicana que fue la esencia para las acciones que llevaron adelante el proceso de fundación de Venezuela como Estado, Nación y País, sin obviar por ello, la visión integradora y general de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americana, llamada Colombeia por Miranda, conformada por una federación de repúblicas autónomas y soberanas, mas que por la visión de </w:t>
      </w:r>
      <w:smartTag w:uri="urn:schemas-microsoft-com:office:smarttags" w:element="PersonName">
        <w:smartTagPr>
          <w:attr w:name="ProductID" w:val="la Gran Colombia"/>
        </w:smartTagPr>
        <w:r>
          <w:rPr>
            <w:rFonts w:ascii="Souvenir Lt BT" w:hAnsi="Souvenir Lt BT" w:cs="Arial"/>
            <w:color w:val="000000"/>
            <w:sz w:val="20"/>
            <w:szCs w:val="20"/>
            <w:lang w:eastAsia="es-VE"/>
          </w:rPr>
          <w:t>la Gran Colombia</w:t>
        </w:r>
      </w:smartTag>
      <w:r>
        <w:rPr>
          <w:rFonts w:ascii="Souvenir Lt BT" w:hAnsi="Souvenir Lt BT" w:cs="Arial"/>
          <w:color w:val="000000"/>
          <w:sz w:val="20"/>
          <w:szCs w:val="20"/>
          <w:lang w:eastAsia="es-VE"/>
        </w:rPr>
        <w:t xml:space="preserve"> ideada por Bolívar, conformada por las mismas repúblicas pero bajo un solo mando central, o mucho menos que, por la visión de la tal Patria Grande ideada por una banda de totalitaristas de ideología socialista procubana, con base democrática y populista, que hoy día tiene casi destruida la poca república que quedaba en Venezuela.</w:t>
      </w:r>
    </w:p>
    <w:p w:rsidR="000F38D1" w:rsidRDefault="000F38D1" w:rsidP="0036172A">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Quiera Dios, todopoderoso, que nuestros esfuerzos logren alcanzar los fines planteados y que la gloria le sea dada por el ejemplo que día a día den las actuales y nuevas generaciones de esta Tierra de Gracia que para bien llamamos Venezuela y para su eterno servicio sentamos sobre las bases y principios de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r>
        <w:rPr>
          <w:rFonts w:ascii="Souvenir Lt BT" w:hAnsi="Souvenir Lt BT" w:cs="Arial"/>
          <w:color w:val="000000"/>
          <w:sz w:val="20"/>
          <w:szCs w:val="20"/>
          <w:lang w:eastAsia="es-VE"/>
        </w:rPr>
        <w:t>, el mejor sistema político y filosófico que mas conviene, ahora y siempre, a ésta, nuestra Patria.</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Aprobado en la ciudad de ….. el día … del mes ….  del año …</w:t>
      </w:r>
    </w:p>
    <w:p w:rsidR="000F38D1" w:rsidRDefault="000F38D1"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 </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51FF8">
      <w:pPr>
        <w:spacing w:after="0" w:line="240" w:lineRule="auto"/>
        <w:jc w:val="both"/>
        <w:rPr>
          <w:rFonts w:ascii="Souvenir Lt BT" w:hAnsi="Souvenir Lt BT" w:cs="Arial"/>
          <w:color w:val="000000"/>
          <w:sz w:val="20"/>
          <w:szCs w:val="20"/>
          <w:lang w:eastAsia="es-VE"/>
        </w:rPr>
        <w:sectPr w:rsidR="000F38D1" w:rsidSect="00B12341">
          <w:pgSz w:w="12240" w:h="15840"/>
          <w:pgMar w:top="1417" w:right="1701" w:bottom="1417" w:left="1701" w:header="708" w:footer="708" w:gutter="0"/>
          <w:cols w:space="708"/>
          <w:docGrid w:linePitch="360"/>
        </w:sectPr>
      </w:pPr>
    </w:p>
    <w:p w:rsidR="000F38D1" w:rsidRDefault="000F38D1" w:rsidP="00751FF8">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A continuación se crea los Estatutos Generales donde se definirán la estructura organizativa del Movimiento Esperanza Republicana, las calificaciones, funciones y atribuciones de los cargos, la definición o glosario de términos de los conceptos usados y demás especificaciones que sirvan para el mejor entendimiento y aplicación de los articulados a fin de que las acciones marchen con orden y prontitud y las partes obtengan la honra y el provecho merecido.</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Estas bases y principios les identificamos como libertad, igualdad, respeto, propiedad y seguridad.</w:t>
      </w: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Consideramos al Estado republicano como un ente dedicado al servicio público del ciudadano</w:t>
      </w:r>
      <w:r>
        <w:rPr>
          <w:rFonts w:ascii="Souvenir Lt BT" w:hAnsi="Souvenir Lt BT" w:cs="Arial"/>
          <w:color w:val="000000"/>
          <w:sz w:val="20"/>
          <w:szCs w:val="20"/>
          <w:lang w:eastAsia="es-VE"/>
        </w:rPr>
        <w:t xml:space="preserve"> para con ello, permitirle lograr su mayor y mejor potencialidad, positivo desarrollo y evolución humana</w:t>
      </w:r>
      <w:r w:rsidRPr="004738E0">
        <w:rPr>
          <w:rFonts w:ascii="Souvenir Lt BT" w:hAnsi="Souvenir Lt BT" w:cs="Arial"/>
          <w:color w:val="000000"/>
          <w:sz w:val="20"/>
          <w:szCs w:val="20"/>
          <w:lang w:eastAsia="es-VE"/>
        </w:rPr>
        <w:t>.</w:t>
      </w:r>
    </w:p>
    <w:p w:rsidR="000F38D1" w:rsidRDefault="000F38D1" w:rsidP="00720187">
      <w:pPr>
        <w:spacing w:after="0" w:line="240" w:lineRule="auto"/>
        <w:jc w:val="both"/>
        <w:rPr>
          <w:rFonts w:ascii="Souvenir Lt BT" w:hAnsi="Souvenir Lt BT" w:cs="Arial"/>
          <w:color w:val="000000"/>
          <w:sz w:val="20"/>
          <w:szCs w:val="20"/>
          <w:lang w:eastAsia="es-VE"/>
        </w:rPr>
      </w:pP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Consideramos que los gobiernos que se sucedan en dicho Estado tendrán el ineludible deber de hacer que se cumplan esas funciones de servicio público con la mayor eficacia y eficiencia, de la misma manera consideramos que el Estado republicano, tendrá sus propios funcionarios, que no podrán ser ni confundidos ni suplantados por los funcionarios de alguno de los gobiernos electos</w:t>
      </w:r>
    </w:p>
    <w:p w:rsidR="000F38D1" w:rsidRPr="004738E0" w:rsidRDefault="000F38D1"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 xml:space="preserve">deber  A estas bases fundamentales les agregamos los conceptos de federación, Estado y su carácter laico y su función primordial de servicio público, así como los de autonomía y soberanía, tanto en los poderes que le conforman, siendo ellos el legislativo, el judicial y el ejecutivo, como en los Estados que conforman </w:t>
      </w:r>
      <w:smartTag w:uri="urn:schemas-microsoft-com:office:smarttags" w:element="PersonName">
        <w:smartTagPr>
          <w:attr w:name="ProductID" w:val="la Oficina"/>
        </w:smartTagPr>
        <w:r w:rsidRPr="004738E0">
          <w:rPr>
            <w:rFonts w:ascii="Souvenir Lt BT" w:hAnsi="Souvenir Lt BT" w:cs="Arial"/>
            <w:color w:val="000000"/>
            <w:sz w:val="20"/>
            <w:szCs w:val="20"/>
            <w:lang w:eastAsia="es-VE"/>
          </w:rPr>
          <w:t>la República</w:t>
        </w:r>
      </w:smartTag>
      <w:r w:rsidRPr="004738E0">
        <w:rPr>
          <w:rFonts w:ascii="Souvenir Lt BT" w:hAnsi="Souvenir Lt BT" w:cs="Arial"/>
          <w:color w:val="000000"/>
          <w:sz w:val="20"/>
          <w:szCs w:val="20"/>
          <w:lang w:eastAsia="es-VE"/>
        </w:rPr>
        <w:t xml:space="preserve"> de Venezuela.</w:t>
      </w:r>
    </w:p>
    <w:p w:rsidR="000F38D1" w:rsidRPr="004738E0" w:rsidRDefault="000F38D1" w:rsidP="00720187">
      <w:pPr>
        <w:spacing w:after="0" w:line="240" w:lineRule="auto"/>
        <w:jc w:val="both"/>
        <w:rPr>
          <w:rFonts w:ascii="Souvenir Lt BT" w:hAnsi="Souvenir Lt BT" w:cs="Arial"/>
          <w:color w:val="000000"/>
          <w:sz w:val="20"/>
          <w:szCs w:val="20"/>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Cada uno de estos poderes con sus funciones inherentes como contralor, electoral, fiscal </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Pr="00C24010"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como una Asociación Civil sin fines de lucro y para que sirva como medio que nos permita la participación ciudadana en todos los aspectos, tanto en lo social, en lo político como en todas las demás actividades que la tradición republicana nos concede.</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cuyas siglas serán “mover” y se le podrá llamar “movimiento esperanza”. Cualquiera de estos nombres le podrán representar y su logo es el que se expone en el artículo respectivo.</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Como creador o fundador del movimiento, seré su Presidente hasta la disolución del mismo, bien por haber alcanzado su objetivo, o porque se decida su finalización total de actividades.</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El objetivo del movimiento es refundar </w:t>
      </w:r>
      <w:smartTag w:uri="urn:schemas-microsoft-com:office:smarttags" w:element="PersonName">
        <w:smartTagPr>
          <w:attr w:name="ProductID" w:val="la Oficina"/>
        </w:smartTagPr>
        <w:r w:rsidRPr="00C24010">
          <w:rPr>
            <w:rFonts w:ascii="Souvenir Lt BT" w:hAnsi="Souvenir Lt BT" w:cs="Arial"/>
            <w:color w:val="000000"/>
            <w:sz w:val="18"/>
            <w:szCs w:val="18"/>
            <w:lang w:eastAsia="es-VE"/>
          </w:rPr>
          <w:t>la República</w:t>
        </w:r>
      </w:smartTag>
      <w:r w:rsidRPr="00C24010">
        <w:rPr>
          <w:rFonts w:ascii="Souvenir Lt BT" w:hAnsi="Souvenir Lt BT" w:cs="Arial"/>
          <w:color w:val="000000"/>
          <w:sz w:val="18"/>
          <w:szCs w:val="18"/>
          <w:lang w:eastAsia="es-VE"/>
        </w:rPr>
        <w:t xml:space="preserve"> y convertir al Estado venezolano, en uno absolutamente republicano y el de promover las mismas refundaciones en los países hermanos del continente americano.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el logro del objetivo se basarán las estrategias en la herramienta EDUCACION como base primordial.</w:t>
      </w:r>
    </w:p>
    <w:p w:rsidR="000F38D1" w:rsidRPr="00C24010" w:rsidRDefault="000F38D1" w:rsidP="00720187">
      <w:pPr>
        <w:spacing w:after="0" w:line="240" w:lineRule="auto"/>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br w:type="page"/>
      </w:r>
      <w:r w:rsidRPr="00C24010">
        <w:rPr>
          <w:rFonts w:ascii="Souvenir Lt BT" w:hAnsi="Souvenir Lt BT" w:cs="Arial"/>
          <w:color w:val="000000"/>
          <w:sz w:val="18"/>
          <w:szCs w:val="18"/>
          <w:lang w:eastAsia="es-VE"/>
        </w:rPr>
        <w:t>EEGG</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CAPITULO I</w:t>
      </w: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De la denominación</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Artículo 1</w:t>
      </w:r>
      <w:r w:rsidRPr="00C24010">
        <w:rPr>
          <w:rFonts w:ascii="Souvenir Lt BT" w:hAnsi="Souvenir Lt BT" w:cs="Arial"/>
          <w:color w:val="000000"/>
          <w:sz w:val="18"/>
          <w:szCs w:val="18"/>
          <w:lang w:eastAsia="es-VE"/>
        </w:rPr>
        <w:t>: El Movimiento Esperanza Republicana 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siempre será</w:t>
      </w:r>
      <w:r>
        <w:rPr>
          <w:rFonts w:ascii="Souvenir Lt BT" w:hAnsi="Souvenir Lt BT" w:cs="Arial"/>
          <w:color w:val="000000"/>
          <w:sz w:val="18"/>
          <w:szCs w:val="18"/>
          <w:lang w:eastAsia="es-VE"/>
        </w:rPr>
        <w:t>, un M</w:t>
      </w:r>
      <w:r w:rsidRPr="00C24010">
        <w:rPr>
          <w:rFonts w:ascii="Souvenir Lt BT" w:hAnsi="Souvenir Lt BT" w:cs="Arial"/>
          <w:color w:val="000000"/>
          <w:sz w:val="18"/>
          <w:szCs w:val="18"/>
          <w:lang w:eastAsia="es-VE"/>
        </w:rPr>
        <w:t xml:space="preserve">ovimiento </w:t>
      </w:r>
      <w:r>
        <w:rPr>
          <w:rFonts w:ascii="Souvenir Lt BT" w:hAnsi="Souvenir Lt BT" w:cs="Arial"/>
          <w:color w:val="000000"/>
          <w:sz w:val="18"/>
          <w:szCs w:val="18"/>
          <w:lang w:eastAsia="es-VE"/>
        </w:rPr>
        <w:t>de carácter R</w:t>
      </w:r>
      <w:r w:rsidRPr="00C24010">
        <w:rPr>
          <w:rFonts w:ascii="Souvenir Lt BT" w:hAnsi="Souvenir Lt BT" w:cs="Arial"/>
          <w:color w:val="000000"/>
          <w:sz w:val="18"/>
          <w:szCs w:val="18"/>
          <w:lang w:eastAsia="es-VE"/>
        </w:rPr>
        <w:t>epublicano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tanto en lo político como en lo filosófico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jamás se convertirá en un</w:t>
      </w:r>
      <w:r w:rsidRPr="00C24010">
        <w:rPr>
          <w:rFonts w:ascii="Souvenir Lt BT" w:hAnsi="Souvenir Lt BT" w:cs="Arial"/>
          <w:color w:val="000000"/>
          <w:sz w:val="18"/>
          <w:szCs w:val="18"/>
          <w:lang w:eastAsia="es-VE"/>
        </w:rPr>
        <w:t xml:space="preserve"> “partido</w:t>
      </w:r>
      <w:r>
        <w:rPr>
          <w:rFonts w:ascii="Souvenir Lt BT" w:hAnsi="Souvenir Lt BT" w:cs="Arial"/>
          <w:color w:val="000000"/>
          <w:sz w:val="18"/>
          <w:szCs w:val="18"/>
          <w:lang w:eastAsia="es-VE"/>
        </w:rPr>
        <w:t xml:space="preserve"> político”</w:t>
      </w:r>
      <w:r w:rsidRPr="00C24010">
        <w:rPr>
          <w:rFonts w:ascii="Souvenir Lt BT" w:hAnsi="Souvenir Lt BT" w:cs="Arial"/>
          <w:color w:val="000000"/>
          <w:sz w:val="18"/>
          <w:szCs w:val="18"/>
          <w:lang w:eastAsia="es-VE"/>
        </w:rPr>
        <w:t>.</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2</w:t>
      </w:r>
      <w:r w:rsidRPr="00C24010">
        <w:rPr>
          <w:rFonts w:ascii="Souvenir Lt BT" w:hAnsi="Souvenir Lt BT" w:cs="Arial"/>
          <w:color w:val="000000"/>
          <w:sz w:val="18"/>
          <w:szCs w:val="18"/>
          <w:lang w:eastAsia="es-VE"/>
        </w:rPr>
        <w:t>: El Movimiento Esperanza Republicana podrá identificarse co</w:t>
      </w:r>
      <w:r>
        <w:rPr>
          <w:rFonts w:ascii="Souvenir Lt BT" w:hAnsi="Souvenir Lt BT" w:cs="Arial"/>
          <w:color w:val="000000"/>
          <w:sz w:val="18"/>
          <w:szCs w:val="18"/>
          <w:lang w:eastAsia="es-VE"/>
        </w:rPr>
        <w:t xml:space="preserve">mo “mover”, </w:t>
      </w:r>
      <w:r w:rsidRPr="00C24010">
        <w:rPr>
          <w:rFonts w:ascii="Souvenir Lt BT" w:hAnsi="Souvenir Lt BT" w:cs="Arial"/>
          <w:color w:val="000000"/>
          <w:sz w:val="18"/>
          <w:szCs w:val="18"/>
          <w:lang w:eastAsia="es-VE"/>
        </w:rPr>
        <w:t>“movimiento esperanza”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“la esperanza”, </w:t>
      </w:r>
      <w:r>
        <w:rPr>
          <w:rFonts w:ascii="Souvenir Lt BT" w:hAnsi="Souvenir Lt BT" w:cs="Arial"/>
          <w:color w:val="000000"/>
          <w:sz w:val="18"/>
          <w:szCs w:val="18"/>
          <w:lang w:eastAsia="es-VE"/>
        </w:rPr>
        <w:t>“movimiento”, “</w:t>
      </w:r>
      <w:smartTag w:uri="urn:schemas-microsoft-com:office:smarttags" w:element="PersonName">
        <w:smartTagPr>
          <w:attr w:name="ProductID" w:val="La Asociación"/>
        </w:smartTagPr>
        <w:r>
          <w:rPr>
            <w:rFonts w:ascii="Souvenir Lt BT" w:hAnsi="Souvenir Lt BT" w:cs="Arial"/>
            <w:color w:val="000000"/>
            <w:sz w:val="18"/>
            <w:szCs w:val="18"/>
            <w:lang w:eastAsia="es-VE"/>
          </w:rPr>
          <w:t>La Asociación</w:t>
        </w:r>
      </w:smartTag>
      <w:r>
        <w:rPr>
          <w:rFonts w:ascii="Souvenir Lt BT" w:hAnsi="Souvenir Lt BT" w:cs="Arial"/>
          <w:color w:val="000000"/>
          <w:sz w:val="18"/>
          <w:szCs w:val="18"/>
          <w:lang w:eastAsia="es-VE"/>
        </w:rPr>
        <w:t>”, “</w:t>
      </w:r>
      <w:smartTag w:uri="urn:schemas-microsoft-com:office:smarttags" w:element="PersonName">
        <w:smartTagPr>
          <w:attr w:name="ProductID" w:val="La Sociedad"/>
        </w:smartTagPr>
        <w:r>
          <w:rPr>
            <w:rFonts w:ascii="Souvenir Lt BT" w:hAnsi="Souvenir Lt BT" w:cs="Arial"/>
            <w:color w:val="000000"/>
            <w:sz w:val="18"/>
            <w:szCs w:val="18"/>
            <w:lang w:eastAsia="es-VE"/>
          </w:rPr>
          <w:t>La Sociedad</w:t>
        </w:r>
      </w:smartTag>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o </w:t>
      </w:r>
      <w:r>
        <w:rPr>
          <w:rFonts w:ascii="Souvenir Lt BT" w:hAnsi="Souvenir Lt BT" w:cs="Arial"/>
          <w:color w:val="000000"/>
          <w:sz w:val="18"/>
          <w:szCs w:val="18"/>
          <w:lang w:eastAsia="es-VE"/>
        </w:rPr>
        <w:t xml:space="preserve">con cualquier </w:t>
      </w:r>
      <w:r w:rsidRPr="00C24010">
        <w:rPr>
          <w:rFonts w:ascii="Souvenir Lt BT" w:hAnsi="Souvenir Lt BT" w:cs="Arial"/>
          <w:color w:val="000000"/>
          <w:sz w:val="18"/>
          <w:szCs w:val="18"/>
          <w:lang w:eastAsia="es-VE"/>
        </w:rPr>
        <w:t xml:space="preserve">otro </w:t>
      </w:r>
      <w:r>
        <w:rPr>
          <w:rFonts w:ascii="Souvenir Lt BT" w:hAnsi="Souvenir Lt BT" w:cs="Arial"/>
          <w:color w:val="000000"/>
          <w:sz w:val="18"/>
          <w:szCs w:val="18"/>
          <w:lang w:eastAsia="es-VE"/>
        </w:rPr>
        <w:t xml:space="preserve">nombre o siglas, </w:t>
      </w:r>
      <w:r w:rsidRPr="00C24010">
        <w:rPr>
          <w:rFonts w:ascii="Souvenir Lt BT" w:hAnsi="Souvenir Lt BT" w:cs="Arial"/>
          <w:color w:val="000000"/>
          <w:sz w:val="18"/>
          <w:szCs w:val="18"/>
          <w:lang w:eastAsia="es-VE"/>
        </w:rPr>
        <w:t>que pueda ayudar o beneficiar tanto la imagen como el logro del o los objetivos.</w:t>
      </w:r>
    </w:p>
    <w:p w:rsidR="000F38D1" w:rsidRPr="00C24010" w:rsidRDefault="000F38D1" w:rsidP="00771318">
      <w:pPr>
        <w:spacing w:after="0" w:line="240" w:lineRule="auto"/>
        <w:jc w:val="both"/>
        <w:rPr>
          <w:rFonts w:ascii="Souvenir Lt BT" w:hAnsi="Souvenir Lt BT"/>
          <w:sz w:val="24"/>
          <w:szCs w:val="24"/>
          <w:lang w:eastAsia="es-VE"/>
        </w:rPr>
      </w:pPr>
    </w:p>
    <w:p w:rsidR="000F38D1" w:rsidRPr="00C24010" w:rsidRDefault="000F38D1" w:rsidP="00771318">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CAPITULO II</w:t>
      </w:r>
    </w:p>
    <w:p w:rsidR="000F38D1" w:rsidRDefault="000F38D1" w:rsidP="00771318">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De l</w:t>
      </w:r>
      <w:r>
        <w:rPr>
          <w:rFonts w:ascii="Souvenir Lt BT" w:hAnsi="Souvenir Lt BT" w:cs="Arial"/>
          <w:color w:val="000000"/>
          <w:sz w:val="18"/>
          <w:szCs w:val="18"/>
          <w:lang w:eastAsia="es-VE"/>
        </w:rPr>
        <w:t>os</w:t>
      </w:r>
      <w:r w:rsidRPr="00C24010">
        <w:rPr>
          <w:rFonts w:ascii="Souvenir Lt BT" w:hAnsi="Souvenir Lt BT" w:cs="Arial"/>
          <w:color w:val="000000"/>
          <w:sz w:val="18"/>
          <w:szCs w:val="18"/>
          <w:lang w:eastAsia="es-VE"/>
        </w:rPr>
        <w:t xml:space="preserve"> objetivos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71318">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3</w:t>
      </w:r>
      <w:r w:rsidRPr="00C24010">
        <w:rPr>
          <w:rFonts w:ascii="Souvenir Lt BT" w:hAnsi="Souvenir Lt BT" w:cs="Arial"/>
          <w:color w:val="000000"/>
          <w:sz w:val="18"/>
          <w:szCs w:val="18"/>
          <w:lang w:eastAsia="es-VE"/>
        </w:rPr>
        <w:t>: El Movimiento Esperanza Republicana tiene por Objetivo Principal, formar, promover y difundir los valores y principios republicanos.</w:t>
      </w:r>
    </w:p>
    <w:p w:rsidR="000F38D1" w:rsidRDefault="000F38D1" w:rsidP="00771318">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Los Valores y los Principios se basan en los conceptos Libertad, Igualdad, Respeto, Propiedad y Seguridad.</w:t>
      </w:r>
    </w:p>
    <w:p w:rsidR="000F38D1" w:rsidRDefault="000F38D1" w:rsidP="00771318">
      <w:pPr>
        <w:spacing w:after="0" w:line="240" w:lineRule="auto"/>
        <w:jc w:val="both"/>
        <w:rPr>
          <w:rFonts w:ascii="Souvenir Lt BT" w:hAnsi="Souvenir Lt BT" w:cs="Arial"/>
          <w:color w:val="000000"/>
          <w:sz w:val="18"/>
          <w:szCs w:val="18"/>
          <w:lang w:eastAsia="es-VE"/>
        </w:rPr>
      </w:pPr>
      <w:smartTag w:uri="urn:schemas-microsoft-com:office:smarttags" w:element="PersonName">
        <w:smartTagPr>
          <w:attr w:name="ProductID" w:val="La Formación"/>
        </w:smartTagPr>
        <w:r>
          <w:rPr>
            <w:rFonts w:ascii="Souvenir Lt BT" w:hAnsi="Souvenir Lt BT" w:cs="Arial"/>
            <w:color w:val="000000"/>
            <w:sz w:val="18"/>
            <w:szCs w:val="18"/>
            <w:lang w:eastAsia="es-VE"/>
          </w:rPr>
          <w:t>La Formación</w:t>
        </w:r>
      </w:smartTag>
      <w:r>
        <w:rPr>
          <w:rFonts w:ascii="Souvenir Lt BT" w:hAnsi="Souvenir Lt BT" w:cs="Arial"/>
          <w:color w:val="000000"/>
          <w:sz w:val="18"/>
          <w:szCs w:val="18"/>
          <w:lang w:eastAsia="es-VE"/>
        </w:rPr>
        <w:t xml:space="preserve">, Promoción y Difusión de esos valores y principios se harán a través de los medios apropiados y al alcance para que sean lo mas eficaz y eficientes posible, y dentro del concepto EDUCATIVO, siendo el principal medio educativo, el EJEMPLO por considerársele el mejor de los maestros. Los miembros de “mover”, deberán ser un ejemplo viviente de los valores y los principios del Sistema Político y filosófico llamado </w:t>
      </w:r>
      <w:smartTag w:uri="urn:schemas-microsoft-com:office:smarttags" w:element="PersonName">
        <w:smartTagPr>
          <w:attr w:name="ProductID" w:val="La República. Cada"/>
        </w:smartTagPr>
        <w:r>
          <w:rPr>
            <w:rFonts w:ascii="Souvenir Lt BT" w:hAnsi="Souvenir Lt BT" w:cs="Arial"/>
            <w:color w:val="000000"/>
            <w:sz w:val="18"/>
            <w:szCs w:val="18"/>
            <w:lang w:eastAsia="es-VE"/>
          </w:rPr>
          <w:t>La República. Cada</w:t>
        </w:r>
      </w:smartTag>
      <w:r>
        <w:rPr>
          <w:rFonts w:ascii="Souvenir Lt BT" w:hAnsi="Souvenir Lt BT" w:cs="Arial"/>
          <w:color w:val="000000"/>
          <w:sz w:val="18"/>
          <w:szCs w:val="18"/>
          <w:lang w:eastAsia="es-VE"/>
        </w:rPr>
        <w:t xml:space="preserve"> miembro de “mover”, ha de dar el mejor buen ejemplo, caso contrario, ser un mal ejemplo, será motivo de sanciones. Se incluye a imagen grupal, es decir, una Oficina tampoco puede dar un mal ejemplo, pues también serán motivo de sanciones para </w:t>
      </w:r>
      <w:smartTag w:uri="urn:schemas-microsoft-com:office:smarttags" w:element="PersonName">
        <w:smartTagPr>
          <w:attr w:name="ProductID" w:val="la Oficina"/>
        </w:smartTagPr>
        <w:r>
          <w:rPr>
            <w:rFonts w:ascii="Souvenir Lt BT" w:hAnsi="Souvenir Lt BT" w:cs="Arial"/>
            <w:color w:val="000000"/>
            <w:sz w:val="18"/>
            <w:szCs w:val="18"/>
            <w:lang w:eastAsia="es-VE"/>
          </w:rPr>
          <w:t>la Oficina</w:t>
        </w:r>
      </w:smartTag>
      <w:r>
        <w:rPr>
          <w:rFonts w:ascii="Souvenir Lt BT" w:hAnsi="Souvenir Lt BT" w:cs="Arial"/>
          <w:color w:val="000000"/>
          <w:sz w:val="18"/>
          <w:szCs w:val="18"/>
          <w:lang w:eastAsia="es-VE"/>
        </w:rPr>
        <w:t>, , quedando librados de las mismas, el o los miembros que hayan demostrado haber hecho las advertencias debidas y no ser parte de las acciones u omisiones que dieron motivo a las sanciones.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71318">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4: El Movimiento Esperanza Republicana tiene por Objetivo Secundario la organización de la Sociedad Civil en las regiones donde funcionen sus Oficinas, para el logro de objetivos específicos tanto de utilidad pública como privada en las áreas del Arte y las Ciencias en general, y la Filosofía, de carácter socrático en especial. Se incluyen los aspectos culturales y deportivos, tecnológicos y metodológicos.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Pr="00C24010" w:rsidRDefault="000F38D1" w:rsidP="00627FFC">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5: Para MOVER el logro del “Objetivo Principal” se basará estrictamente en el cuidado de los medios como en el de los fines, los cuales deben ser coherentes con los valores y principios republicanos así con los de ser ente formador, promotor y difusor de esos valores y principios.</w:t>
      </w: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71318">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CAPITULO III</w:t>
      </w: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De sus características organizativas.</w:t>
      </w:r>
    </w:p>
    <w:p w:rsidR="000F38D1" w:rsidRPr="00C24010" w:rsidRDefault="000F38D1" w:rsidP="00720187">
      <w:pPr>
        <w:spacing w:after="0" w:line="240" w:lineRule="auto"/>
        <w:jc w:val="both"/>
        <w:rPr>
          <w:rFonts w:ascii="Souvenir Lt BT" w:hAnsi="Souvenir Lt BT"/>
          <w:sz w:val="24"/>
          <w:szCs w:val="24"/>
          <w:lang w:eastAsia="es-VE"/>
        </w:rPr>
      </w:pPr>
    </w:p>
    <w:p w:rsidR="000F38D1" w:rsidRPr="00627FFC" w:rsidRDefault="000F38D1" w:rsidP="00497B41">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Artículo 5</w:t>
      </w:r>
      <w:r w:rsidRPr="00C24010">
        <w:rPr>
          <w:rFonts w:ascii="Souvenir Lt BT" w:hAnsi="Souvenir Lt BT" w:cs="Arial"/>
          <w:color w:val="000000"/>
          <w:sz w:val="18"/>
          <w:szCs w:val="18"/>
          <w:lang w:eastAsia="es-VE"/>
        </w:rPr>
        <w:t xml:space="preserve">: El Movimiento Esperanza Republicana </w:t>
      </w:r>
      <w:r>
        <w:rPr>
          <w:rFonts w:ascii="Souvenir Lt BT" w:hAnsi="Souvenir Lt BT" w:cs="Arial"/>
          <w:color w:val="000000"/>
          <w:sz w:val="18"/>
          <w:szCs w:val="18"/>
          <w:lang w:eastAsia="es-VE"/>
        </w:rPr>
        <w:t xml:space="preserve">es </w:t>
      </w:r>
      <w:r w:rsidRPr="00C24010">
        <w:rPr>
          <w:rFonts w:ascii="Souvenir Lt BT" w:hAnsi="Souvenir Lt BT" w:cs="Arial"/>
          <w:color w:val="000000"/>
          <w:sz w:val="18"/>
          <w:szCs w:val="18"/>
          <w:lang w:eastAsia="es-VE"/>
        </w:rPr>
        <w:t xml:space="preserve">una “Asociación” de índole ”Civil” y </w:t>
      </w:r>
      <w:r>
        <w:rPr>
          <w:rFonts w:ascii="Souvenir Lt BT" w:hAnsi="Souvenir Lt BT" w:cs="Arial"/>
          <w:color w:val="000000"/>
          <w:sz w:val="18"/>
          <w:szCs w:val="18"/>
          <w:lang w:eastAsia="es-VE"/>
        </w:rPr>
        <w:t xml:space="preserve">con </w:t>
      </w:r>
      <w:r w:rsidRPr="00C24010">
        <w:rPr>
          <w:rFonts w:ascii="Souvenir Lt BT" w:hAnsi="Souvenir Lt BT" w:cs="Arial"/>
          <w:color w:val="000000"/>
          <w:sz w:val="18"/>
          <w:szCs w:val="18"/>
          <w:lang w:eastAsia="es-VE"/>
        </w:rPr>
        <w:t xml:space="preserve">la </w:t>
      </w:r>
      <w:r>
        <w:rPr>
          <w:rFonts w:ascii="Souvenir Lt BT" w:hAnsi="Souvenir Lt BT" w:cs="Arial"/>
          <w:color w:val="000000"/>
          <w:sz w:val="18"/>
          <w:szCs w:val="18"/>
          <w:lang w:eastAsia="es-VE"/>
        </w:rPr>
        <w:t xml:space="preserve">característica de ser </w:t>
      </w:r>
      <w:r w:rsidRPr="00C24010">
        <w:rPr>
          <w:rFonts w:ascii="Souvenir Lt BT" w:hAnsi="Souvenir Lt BT" w:cs="Arial"/>
          <w:color w:val="000000"/>
          <w:sz w:val="18"/>
          <w:szCs w:val="18"/>
          <w:lang w:eastAsia="es-VE"/>
        </w:rPr>
        <w:t xml:space="preserve">“sin fines de lucro”, </w:t>
      </w:r>
      <w:r>
        <w:rPr>
          <w:rFonts w:ascii="Souvenir Lt BT" w:hAnsi="Souvenir Lt BT" w:cs="Arial"/>
          <w:color w:val="000000"/>
          <w:sz w:val="18"/>
          <w:szCs w:val="18"/>
          <w:lang w:eastAsia="es-VE"/>
        </w:rPr>
        <w:t>pero se entenderá el concepto “</w:t>
      </w:r>
      <w:r w:rsidRPr="00C24010">
        <w:rPr>
          <w:rFonts w:ascii="Souvenir Lt BT" w:hAnsi="Souvenir Lt BT" w:cs="Arial"/>
          <w:color w:val="000000"/>
          <w:sz w:val="18"/>
          <w:szCs w:val="18"/>
          <w:lang w:eastAsia="es-VE"/>
        </w:rPr>
        <w:t>lucro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como el atesoramiento</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personal o grupal</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fondos o</w:t>
      </w:r>
      <w:r>
        <w:rPr>
          <w:rFonts w:ascii="Souvenir Lt BT" w:hAnsi="Souvenir Lt BT" w:cs="Arial"/>
          <w:color w:val="000000"/>
          <w:sz w:val="18"/>
          <w:szCs w:val="18"/>
          <w:lang w:eastAsia="es-VE"/>
        </w:rPr>
        <w:t xml:space="preserve"> capitales de los cuales logre</w:t>
      </w:r>
      <w:r w:rsidRPr="00C24010">
        <w:rPr>
          <w:rFonts w:ascii="Souvenir Lt BT" w:hAnsi="Souvenir Lt BT" w:cs="Arial"/>
          <w:color w:val="000000"/>
          <w:sz w:val="18"/>
          <w:szCs w:val="18"/>
          <w:lang w:eastAsia="es-VE"/>
        </w:rPr>
        <w:t> disponer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por producirlo o recibirlo en donaciones de comprobadas lícitas procedencias; por lo tanto, el Movimiento deberá producir la mayor cantidad de fondos económicos, con el fin poder financiar, mantener, invertir o donar los mismos a instituciones, personas jurídicas o naturales que haya sido aprobado debidamente, por las directivas de sus diferentes oficinas.</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w:t>
      </w:r>
      <w:r>
        <w:rPr>
          <w:rFonts w:ascii="Souvenir Lt BT" w:hAnsi="Souvenir Lt BT" w:cs="Arial"/>
          <w:color w:val="000000"/>
          <w:sz w:val="18"/>
          <w:szCs w:val="18"/>
          <w:lang w:eastAsia="es-VE"/>
        </w:rPr>
        <w:t>6</w:t>
      </w:r>
      <w:r w:rsidRPr="00C24010">
        <w:rPr>
          <w:rFonts w:ascii="Souvenir Lt BT" w:hAnsi="Souvenir Lt BT" w:cs="Arial"/>
          <w:color w:val="000000"/>
          <w:sz w:val="18"/>
          <w:szCs w:val="18"/>
          <w:lang w:eastAsia="es-VE"/>
        </w:rPr>
        <w:t>: MOVER esta organizado por un Equipo Director, multidisciplinario, con funciones Creadoras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Correctoras y Ejecutivas. Este Equipo Director multidisciplinario está conformado por un (01) Presidente, un (01) Comité Asesor (ex Presidentes); Dos (02) Vice Presidentes, Un (01) Secretario y su equipo asistente (dos (02) oficinistas); un (01) Direc</w:t>
      </w:r>
      <w:r>
        <w:rPr>
          <w:rFonts w:ascii="Souvenir Lt BT" w:hAnsi="Souvenir Lt BT" w:cs="Arial"/>
          <w:color w:val="000000"/>
          <w:sz w:val="18"/>
          <w:szCs w:val="18"/>
          <w:lang w:eastAsia="es-VE"/>
        </w:rPr>
        <w:t xml:space="preserve">tor Legal y su equipo de apoyo </w:t>
      </w:r>
      <w:r w:rsidRPr="00C24010">
        <w:rPr>
          <w:rFonts w:ascii="Souvenir Lt BT" w:hAnsi="Souvenir Lt BT" w:cs="Arial"/>
          <w:color w:val="000000"/>
          <w:sz w:val="18"/>
          <w:szCs w:val="18"/>
          <w:lang w:eastAsia="es-VE"/>
        </w:rPr>
        <w:t>una (01) secretaria</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dos (02) auxiliares </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estudiantes últimos semestre de leyes</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 un (01)  Tesorero y su equipo </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3 oficinistas, 1 director publicidad y mercadeo</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 Un (01) Asistente General y su asistente, Un (01) Director  de Recepciones Oficiales del Movimiento y su  equipo </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operador multimedia y asistentes</w:t>
      </w:r>
      <w:r>
        <w:rPr>
          <w:rFonts w:ascii="Souvenir Lt BT" w:hAnsi="Souvenir Lt BT" w:cs="Arial"/>
          <w:color w:val="000000"/>
          <w:sz w:val="18"/>
          <w:szCs w:val="18"/>
          <w:lang w:eastAsia="es-VE"/>
        </w:rPr>
        <w:t xml:space="preserve"> -, Un (01) Director de Seguridad, </w:t>
      </w:r>
      <w:r w:rsidRPr="00C24010">
        <w:rPr>
          <w:rFonts w:ascii="Souvenir Lt BT" w:hAnsi="Souvenir Lt BT" w:cs="Arial"/>
          <w:color w:val="000000"/>
          <w:sz w:val="18"/>
          <w:szCs w:val="18"/>
          <w:lang w:eastAsia="es-VE"/>
        </w:rPr>
        <w:t>Interna y Externa</w:t>
      </w:r>
      <w:r>
        <w:rPr>
          <w:rFonts w:ascii="Souvenir Lt BT" w:hAnsi="Souvenir Lt BT" w:cs="Arial"/>
          <w:color w:val="000000"/>
          <w:sz w:val="18"/>
          <w:szCs w:val="18"/>
          <w:lang w:eastAsia="es-VE"/>
        </w:rPr>
        <w:t xml:space="preserve">; </w:t>
      </w:r>
      <w:r w:rsidRPr="00C24010">
        <w:rPr>
          <w:rFonts w:ascii="Souvenir Lt BT" w:hAnsi="Souvenir Lt BT" w:cs="Arial"/>
          <w:color w:val="000000"/>
          <w:sz w:val="18"/>
          <w:szCs w:val="18"/>
          <w:lang w:eastAsia="es-VE"/>
        </w:rPr>
        <w:t xml:space="preserve">y </w:t>
      </w:r>
      <w:r>
        <w:rPr>
          <w:rFonts w:ascii="Souvenir Lt BT" w:hAnsi="Souvenir Lt BT" w:cs="Arial"/>
          <w:color w:val="000000"/>
          <w:sz w:val="18"/>
          <w:szCs w:val="18"/>
          <w:lang w:eastAsia="es-VE"/>
        </w:rPr>
        <w:t xml:space="preserve">su </w:t>
      </w:r>
      <w:r w:rsidRPr="00C24010">
        <w:rPr>
          <w:rFonts w:ascii="Souvenir Lt BT" w:hAnsi="Souvenir Lt BT" w:cs="Arial"/>
          <w:color w:val="000000"/>
          <w:sz w:val="18"/>
          <w:szCs w:val="18"/>
          <w:lang w:eastAsia="es-VE"/>
        </w:rPr>
        <w:t>ayudante</w:t>
      </w:r>
      <w:r>
        <w:rPr>
          <w:rFonts w:ascii="Souvenir Lt BT" w:hAnsi="Souvenir Lt BT" w:cs="Arial"/>
          <w:color w:val="000000"/>
          <w:sz w:val="18"/>
          <w:szCs w:val="18"/>
          <w:lang w:eastAsia="es-VE"/>
        </w:rPr>
        <w:t>, preferiblemente formado en la disciplina militar o policial</w:t>
      </w:r>
      <w:r w:rsidRPr="00C24010">
        <w:rPr>
          <w:rFonts w:ascii="Souvenir Lt BT" w:hAnsi="Souvenir Lt BT" w:cs="Arial"/>
          <w:color w:val="000000"/>
          <w:sz w:val="18"/>
          <w:szCs w:val="18"/>
          <w:lang w:eastAsia="es-VE"/>
        </w:rPr>
        <w:t xml:space="preserve">. El total de miembros del Equipo Director es de </w:t>
      </w:r>
      <w:r>
        <w:rPr>
          <w:rFonts w:ascii="Souvenir Lt BT" w:hAnsi="Souvenir Lt BT" w:cs="Arial"/>
          <w:color w:val="000000"/>
          <w:sz w:val="18"/>
          <w:szCs w:val="18"/>
          <w:lang w:eastAsia="es-VE"/>
        </w:rPr>
        <w:t>nueve</w:t>
      </w:r>
      <w:r w:rsidRPr="00C24010">
        <w:rPr>
          <w:rFonts w:ascii="Souvenir Lt BT" w:hAnsi="Souvenir Lt BT" w:cs="Arial"/>
          <w:color w:val="000000"/>
          <w:sz w:val="18"/>
          <w:szCs w:val="18"/>
          <w:lang w:eastAsia="es-VE"/>
        </w:rPr>
        <w:t xml:space="preserve"> (0</w:t>
      </w:r>
      <w:r>
        <w:rPr>
          <w:rFonts w:ascii="Souvenir Lt BT" w:hAnsi="Souvenir Lt BT" w:cs="Arial"/>
          <w:color w:val="000000"/>
          <w:sz w:val="18"/>
          <w:szCs w:val="18"/>
          <w:lang w:eastAsia="es-VE"/>
        </w:rPr>
        <w:t>9</w:t>
      </w:r>
      <w:r w:rsidRPr="00C24010">
        <w:rPr>
          <w:rFonts w:ascii="Souvenir Lt BT" w:hAnsi="Souvenir Lt BT" w:cs="Arial"/>
          <w:color w:val="000000"/>
          <w:sz w:val="18"/>
          <w:szCs w:val="18"/>
          <w:lang w:eastAsia="es-VE"/>
        </w:rPr>
        <w:t xml:space="preserve">) personas </w:t>
      </w:r>
      <w:r>
        <w:rPr>
          <w:rFonts w:ascii="Souvenir Lt BT" w:hAnsi="Souvenir Lt BT" w:cs="Arial"/>
          <w:color w:val="000000"/>
          <w:sz w:val="18"/>
          <w:szCs w:val="18"/>
          <w:lang w:eastAsia="es-VE"/>
        </w:rPr>
        <w:t xml:space="preserve">sin </w:t>
      </w:r>
      <w:r w:rsidRPr="00C24010">
        <w:rPr>
          <w:rFonts w:ascii="Souvenir Lt BT" w:hAnsi="Souvenir Lt BT" w:cs="Arial"/>
          <w:color w:val="000000"/>
          <w:sz w:val="18"/>
          <w:szCs w:val="18"/>
          <w:lang w:eastAsia="es-VE"/>
        </w:rPr>
        <w:t>sus asistentes.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w:t>
      </w:r>
      <w:r>
        <w:rPr>
          <w:rFonts w:ascii="Souvenir Lt BT" w:hAnsi="Souvenir Lt BT" w:cs="Arial"/>
          <w:color w:val="000000"/>
          <w:sz w:val="18"/>
          <w:szCs w:val="18"/>
          <w:lang w:eastAsia="es-VE"/>
        </w:rPr>
        <w:t>7</w:t>
      </w:r>
      <w:r w:rsidRPr="00C24010">
        <w:rPr>
          <w:rFonts w:ascii="Souvenir Lt BT" w:hAnsi="Souvenir Lt BT" w:cs="Arial"/>
          <w:color w:val="000000"/>
          <w:sz w:val="18"/>
          <w:szCs w:val="18"/>
          <w:lang w:eastAsia="es-VE"/>
        </w:rPr>
        <w:t>: El Equipo Director tendrá un período de funciones de dieciocho (18) meses.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w:t>
      </w:r>
      <w:r>
        <w:rPr>
          <w:rFonts w:ascii="Souvenir Lt BT" w:hAnsi="Souvenir Lt BT" w:cs="Arial"/>
          <w:color w:val="000000"/>
          <w:sz w:val="18"/>
          <w:szCs w:val="18"/>
          <w:lang w:eastAsia="es-VE"/>
        </w:rPr>
        <w:t>8:</w:t>
      </w:r>
      <w:r w:rsidRPr="00C24010">
        <w:rPr>
          <w:rFonts w:ascii="Souvenir Lt BT" w:hAnsi="Souvenir Lt BT" w:cs="Arial"/>
          <w:color w:val="000000"/>
          <w:sz w:val="18"/>
          <w:szCs w:val="18"/>
          <w:lang w:eastAsia="es-VE"/>
        </w:rPr>
        <w:t xml:space="preserve"> </w:t>
      </w:r>
      <w:r>
        <w:rPr>
          <w:rFonts w:ascii="Souvenir Lt BT" w:hAnsi="Souvenir Lt BT" w:cs="Arial"/>
          <w:color w:val="000000"/>
          <w:sz w:val="18"/>
          <w:szCs w:val="18"/>
          <w:lang w:eastAsia="es-VE"/>
        </w:rPr>
        <w:t>Las funciones y atribuciones del Equipo Director (ED) se especifican según cada cargo, de la siguiente manera</w:t>
      </w: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Presidir las sesiones ordinarias y extraordinarias.</w:t>
      </w:r>
    </w:p>
    <w:p w:rsidR="000F38D1" w:rsidRPr="00C24010" w:rsidRDefault="000F38D1" w:rsidP="007530DC">
      <w:pPr>
        <w:spacing w:after="0" w:line="240" w:lineRule="auto"/>
        <w:ind w:left="1080"/>
        <w:jc w:val="both"/>
        <w:rPr>
          <w:rFonts w:ascii="Souvenir Lt BT" w:hAnsi="Souvenir Lt BT"/>
          <w:sz w:val="24"/>
          <w:szCs w:val="24"/>
          <w:lang w:eastAsia="es-VE"/>
        </w:rPr>
      </w:pPr>
      <w:r w:rsidRPr="00C24010">
        <w:rPr>
          <w:rFonts w:ascii="Souvenir Lt BT" w:hAnsi="Souvenir Lt BT" w:cs="Arial"/>
          <w:color w:val="000000"/>
          <w:sz w:val="18"/>
          <w:szCs w:val="18"/>
          <w:lang w:eastAsia="es-VE"/>
        </w:rPr>
        <w:t>Se entiende presidir como aquél que modera, guía, asesora, pone orden, sirve al logro de toma de conclusiones benéficas para el logro de los objetivos de MOVER. Presidir no es, pues, gobernar, ni ser jefe o comandante presidente.</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Representar al Movimiento en su jurisdicción, en todo momento y lugar, circunstancia y suceso.</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C)    En las votaciones empatadas, convocará a una nueva votación de manera inmediata o no mayor de 24 horas. De persistir el empate podrá emitir un voto definitivo o declarar el empate, lo que dejará suspendido el tema votado hasta por seis (06) meses, cuando podrá ser retomada la discusión del tema y votarse nuevamente, previa proposición debidamente apoyada por mas de siete (07) de los miembros del Equipo Director (ED).</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D)    Firmar los documentos oficiales del Movimiento en su área de jurisdicción, tanto los administrativos como los de índole ejecutiva, judicial y/o legal.</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E)    </w:t>
      </w:r>
      <w:r w:rsidRPr="00C24010">
        <w:rPr>
          <w:rFonts w:ascii="Souvenir Lt BT" w:hAnsi="Souvenir Lt BT" w:cs="Arial"/>
          <w:color w:val="000000"/>
          <w:sz w:val="18"/>
          <w:szCs w:val="18"/>
          <w:lang w:eastAsia="es-VE"/>
        </w:rPr>
        <w:tab/>
        <w:t>Presidir las sesiones de carácter disciplinarios</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F)    </w:t>
      </w:r>
      <w:r w:rsidRPr="00C24010">
        <w:rPr>
          <w:rFonts w:ascii="Souvenir Lt BT" w:hAnsi="Souvenir Lt BT" w:cs="Arial"/>
          <w:color w:val="000000"/>
          <w:sz w:val="18"/>
          <w:szCs w:val="18"/>
          <w:lang w:eastAsia="es-VE"/>
        </w:rPr>
        <w:tab/>
        <w:t>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por qué de tal solicitud. Los jurados se limitarán a su función de jurado, y emitirán veredicto previa deliberación de hasta tres (03) horas contadas a partir de la finalización de la sesión disciplinaria.</w:t>
      </w:r>
    </w:p>
    <w:p w:rsidR="000F38D1" w:rsidRPr="00C24010" w:rsidRDefault="000F38D1" w:rsidP="007530DC">
      <w:pPr>
        <w:spacing w:after="0" w:line="240" w:lineRule="auto"/>
        <w:ind w:left="1080" w:hanging="380"/>
        <w:jc w:val="both"/>
        <w:rPr>
          <w:rFonts w:ascii="Souvenir Lt BT" w:hAnsi="Souvenir Lt BT"/>
          <w:sz w:val="24"/>
          <w:szCs w:val="24"/>
          <w:lang w:eastAsia="es-VE"/>
        </w:rPr>
      </w:pPr>
      <w:r w:rsidRPr="00C24010">
        <w:rPr>
          <w:rFonts w:ascii="Souvenir Lt BT" w:hAnsi="Souvenir Lt BT" w:cs="Arial"/>
          <w:color w:val="000000"/>
          <w:sz w:val="18"/>
          <w:szCs w:val="18"/>
          <w:lang w:eastAsia="es-VE"/>
        </w:rPr>
        <w:t>G)    Deberá entregar la Presidencia de la Oficina, tres (03) meses antes de la sesión de elecciones, al Primer Vice Presidente en caso de ser propuesto por mas de siete (07) de los miembros del ED, para que continúe un período mas, en el mismo cargo, pero no podrá ocupar el cargo de Presidente por mas de dos (02) períodos consecutivos.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Vice Presidencias,</w:t>
      </w:r>
    </w:p>
    <w:p w:rsidR="000F38D1" w:rsidRPr="00C24010" w:rsidRDefault="000F38D1" w:rsidP="00720187">
      <w:pPr>
        <w:spacing w:after="0" w:line="240" w:lineRule="auto"/>
        <w:jc w:val="both"/>
        <w:rPr>
          <w:rFonts w:ascii="Souvenir Lt BT" w:hAnsi="Souvenir Lt BT"/>
          <w:sz w:val="24"/>
          <w:szCs w:val="24"/>
          <w:lang w:eastAsia="es-VE"/>
        </w:rPr>
      </w:pPr>
      <w:r>
        <w:rPr>
          <w:rFonts w:ascii="Souvenir Lt BT" w:hAnsi="Souvenir Lt BT" w:cs="Arial"/>
          <w:color w:val="000000"/>
          <w:sz w:val="18"/>
          <w:szCs w:val="18"/>
          <w:lang w:eastAsia="es-VE"/>
        </w:rPr>
        <w:t>T</w:t>
      </w:r>
      <w:r w:rsidRPr="00C24010">
        <w:rPr>
          <w:rFonts w:ascii="Souvenir Lt BT" w:hAnsi="Souvenir Lt BT" w:cs="Arial"/>
          <w:color w:val="000000"/>
          <w:sz w:val="18"/>
          <w:szCs w:val="18"/>
          <w:lang w:eastAsia="es-VE"/>
        </w:rPr>
        <w:t xml:space="preserve">ienen como objetivo, servir al Presidente como brazos ejecutivos, así como auxiliares. Están al servicio de la Presidencia y al deber de todos los miembros de la Oficina. Los objetivos de MOVER </w:t>
      </w:r>
      <w:r>
        <w:rPr>
          <w:rFonts w:ascii="Souvenir Lt BT" w:hAnsi="Souvenir Lt BT" w:cs="Arial"/>
          <w:color w:val="000000"/>
          <w:sz w:val="18"/>
          <w:szCs w:val="18"/>
          <w:lang w:eastAsia="es-VE"/>
        </w:rPr>
        <w:t xml:space="preserve">(Capítulo II), </w:t>
      </w:r>
      <w:r w:rsidRPr="00C24010">
        <w:rPr>
          <w:rFonts w:ascii="Souvenir Lt BT" w:hAnsi="Souvenir Lt BT" w:cs="Arial"/>
          <w:color w:val="000000"/>
          <w:sz w:val="18"/>
          <w:szCs w:val="18"/>
          <w:lang w:eastAsia="es-VE"/>
        </w:rPr>
        <w:t>serán su guía, obrando en todo cuanto sirva de beneficio a esos objetivos.</w:t>
      </w: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Podrá negarse a cumplir indicaciones de la Presidencia, si estas coliden con los objetivos, valores y principios de MOVER</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y junto al Asesor Legal, podrán solicitar la renuncia al Presidente, que se concretaría en Sesión Extraordinaria para tal efecto</w:t>
      </w:r>
      <w:r>
        <w:rPr>
          <w:rFonts w:ascii="Souvenir Lt BT" w:hAnsi="Souvenir Lt BT" w:cs="Arial"/>
          <w:color w:val="000000"/>
          <w:sz w:val="18"/>
          <w:szCs w:val="18"/>
          <w:lang w:eastAsia="es-VE"/>
        </w:rPr>
        <w:t>, tres (03) días después de solicitada por escrito, al Secretario, dicha renuncia,</w:t>
      </w:r>
      <w:r w:rsidRPr="00C24010">
        <w:rPr>
          <w:rFonts w:ascii="Souvenir Lt BT" w:hAnsi="Souvenir Lt BT" w:cs="Arial"/>
          <w:color w:val="000000"/>
          <w:sz w:val="18"/>
          <w:szCs w:val="18"/>
          <w:lang w:eastAsia="es-VE"/>
        </w:rPr>
        <w:t xml:space="preserve"> y </w:t>
      </w:r>
      <w:r>
        <w:rPr>
          <w:rFonts w:ascii="Souvenir Lt BT" w:hAnsi="Souvenir Lt BT" w:cs="Arial"/>
          <w:color w:val="000000"/>
          <w:sz w:val="18"/>
          <w:szCs w:val="18"/>
          <w:lang w:eastAsia="es-VE"/>
        </w:rPr>
        <w:t>c</w:t>
      </w:r>
      <w:r w:rsidRPr="00C24010">
        <w:rPr>
          <w:rFonts w:ascii="Souvenir Lt BT" w:hAnsi="Souvenir Lt BT" w:cs="Arial"/>
          <w:color w:val="000000"/>
          <w:sz w:val="18"/>
          <w:szCs w:val="18"/>
          <w:lang w:eastAsia="es-VE"/>
        </w:rPr>
        <w:t>o</w:t>
      </w:r>
      <w:r>
        <w:rPr>
          <w:rFonts w:ascii="Souvenir Lt BT" w:hAnsi="Souvenir Lt BT" w:cs="Arial"/>
          <w:color w:val="000000"/>
          <w:sz w:val="18"/>
          <w:szCs w:val="18"/>
          <w:lang w:eastAsia="es-VE"/>
        </w:rPr>
        <w:t>n</w:t>
      </w:r>
      <w:r w:rsidRPr="00C24010">
        <w:rPr>
          <w:rFonts w:ascii="Souvenir Lt BT" w:hAnsi="Souvenir Lt BT" w:cs="Arial"/>
          <w:color w:val="000000"/>
          <w:sz w:val="18"/>
          <w:szCs w:val="18"/>
          <w:lang w:eastAsia="es-VE"/>
        </w:rPr>
        <w:t xml:space="preserve"> el voto favorable de </w:t>
      </w:r>
      <w:r>
        <w:rPr>
          <w:rFonts w:ascii="Souvenir Lt BT" w:hAnsi="Souvenir Lt BT" w:cs="Arial"/>
          <w:color w:val="000000"/>
          <w:sz w:val="18"/>
          <w:szCs w:val="18"/>
          <w:lang w:eastAsia="es-VE"/>
        </w:rPr>
        <w:t>siete (0</w:t>
      </w:r>
      <w:r w:rsidRPr="00C24010">
        <w:rPr>
          <w:rFonts w:ascii="Souvenir Lt BT" w:hAnsi="Souvenir Lt BT" w:cs="Arial"/>
          <w:color w:val="000000"/>
          <w:sz w:val="18"/>
          <w:szCs w:val="18"/>
          <w:lang w:eastAsia="es-VE"/>
        </w:rPr>
        <w:t>7</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de los </w:t>
      </w:r>
      <w:r>
        <w:rPr>
          <w:rFonts w:ascii="Souvenir Lt BT" w:hAnsi="Souvenir Lt BT" w:cs="Arial"/>
          <w:color w:val="000000"/>
          <w:sz w:val="18"/>
          <w:szCs w:val="18"/>
          <w:lang w:eastAsia="es-VE"/>
        </w:rPr>
        <w:t xml:space="preserve">nueve (09) </w:t>
      </w:r>
      <w:r w:rsidRPr="00C24010">
        <w:rPr>
          <w:rFonts w:ascii="Souvenir Lt BT" w:hAnsi="Souvenir Lt BT" w:cs="Arial"/>
          <w:color w:val="000000"/>
          <w:sz w:val="18"/>
          <w:szCs w:val="18"/>
          <w:lang w:eastAsia="es-VE"/>
        </w:rPr>
        <w:t>miembros de la Oficina que preside</w:t>
      </w:r>
      <w:r>
        <w:rPr>
          <w:rFonts w:ascii="Souvenir Lt BT" w:hAnsi="Souvenir Lt BT" w:cs="Arial"/>
          <w:color w:val="000000"/>
          <w:sz w:val="18"/>
          <w:szCs w:val="18"/>
          <w:lang w:eastAsia="es-VE"/>
        </w:rPr>
        <w:t>. En caso de no aprobarse, serán removidos de sus cargos, de manera automática, el Presidente y los dos Vice Presidentes, procediéndose a ser electos de entre los Miembros Amigos, que no ocupen cargos en el ED, los nuevos miembros del ED para esos cargos, Presidente y Vice Presidentes, en los tres (03) días siguientes. En caso de ser removido el Presidente, se procederá a la elección de un nuevo Presidente del ED, de entre los Miembros Amigos que no ocupen cargos en el ED, a los tres (03) días después de removido el Presidente saliente, y asumirá sus funciones y atribuciones, de manera inmediata a su elección previa juramentación ante los Miembros del ED. El juramento lo presidirá el Director Legal.</w:t>
      </w:r>
    </w:p>
    <w:p w:rsidR="000F38D1" w:rsidRDefault="000F38D1" w:rsidP="00C45149">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La </w:t>
      </w:r>
      <w:r w:rsidRPr="00C24010">
        <w:rPr>
          <w:rFonts w:ascii="Souvenir Lt BT" w:hAnsi="Souvenir Lt BT" w:cs="Arial"/>
          <w:color w:val="000000"/>
          <w:sz w:val="18"/>
          <w:szCs w:val="18"/>
          <w:lang w:eastAsia="es-VE"/>
        </w:rPr>
        <w:t xml:space="preserve">Presidencia y </w:t>
      </w:r>
      <w:r>
        <w:rPr>
          <w:rFonts w:ascii="Souvenir Lt BT" w:hAnsi="Souvenir Lt BT" w:cs="Arial"/>
          <w:color w:val="000000"/>
          <w:sz w:val="18"/>
          <w:szCs w:val="18"/>
          <w:lang w:eastAsia="es-VE"/>
        </w:rPr>
        <w:t xml:space="preserve">las </w:t>
      </w:r>
      <w:r w:rsidRPr="00C24010">
        <w:rPr>
          <w:rFonts w:ascii="Souvenir Lt BT" w:hAnsi="Souvenir Lt BT" w:cs="Arial"/>
          <w:color w:val="000000"/>
          <w:sz w:val="18"/>
          <w:szCs w:val="18"/>
          <w:lang w:eastAsia="es-VE"/>
        </w:rPr>
        <w:t>Vice Presidencia, conforman la base primordial de la Oficina, sobre ellos descansa el correcto funcionamiento de la misma y el logro de los objetivos de MOVER, si quienes ocupan estos cargos, no trabajan en armonía, sus resultados tenderán a ser poco favorables para MOVER y los demás funcionarios del ED</w:t>
      </w:r>
      <w:r>
        <w:rPr>
          <w:rFonts w:ascii="Souvenir Lt BT" w:hAnsi="Souvenir Lt BT" w:cs="Arial"/>
          <w:color w:val="000000"/>
          <w:sz w:val="18"/>
          <w:szCs w:val="18"/>
          <w:lang w:eastAsia="es-VE"/>
        </w:rPr>
        <w:t xml:space="preserve">, por ello, si quienes ocupan los cargos de Presidente y Vice Presidentes, no trabajan en armonía, </w:t>
      </w:r>
    </w:p>
    <w:p w:rsidR="000F38D1" w:rsidRDefault="000F38D1" w:rsidP="00C45149">
      <w:pPr>
        <w:spacing w:after="0" w:line="240" w:lineRule="auto"/>
        <w:jc w:val="both"/>
        <w:rPr>
          <w:rFonts w:ascii="Souvenir Lt BT" w:hAnsi="Souvenir Lt BT" w:cs="Arial"/>
          <w:color w:val="000000"/>
          <w:sz w:val="18"/>
          <w:szCs w:val="18"/>
          <w:lang w:eastAsia="es-VE"/>
        </w:rPr>
      </w:pPr>
    </w:p>
    <w:p w:rsidR="000F38D1" w:rsidRDefault="000F38D1" w:rsidP="00C45149">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w:t>
      </w:r>
    </w:p>
    <w:p w:rsidR="000F38D1" w:rsidRDefault="000F38D1" w:rsidP="00C45149">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Los que sean removidos de sus car4gos por lo indicado en los numerales xxxxx de éste artículo, </w:t>
      </w:r>
      <w:r w:rsidRPr="00C24010">
        <w:rPr>
          <w:rFonts w:ascii="Souvenir Lt BT" w:hAnsi="Souvenir Lt BT" w:cs="Arial"/>
          <w:color w:val="000000"/>
          <w:sz w:val="18"/>
          <w:szCs w:val="18"/>
          <w:lang w:eastAsia="es-VE"/>
        </w:rPr>
        <w:t>NO OBLIGA al retiro de MOVER, es solo para que el ED pueda trabajar y atender sus cosas y no perder el tiempo porque uno de los tres, dos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o los tres</w:t>
      </w:r>
      <w:r>
        <w:rPr>
          <w:rFonts w:ascii="Souvenir Lt BT" w:hAnsi="Souvenir Lt BT" w:cs="Arial"/>
          <w:color w:val="000000"/>
          <w:sz w:val="18"/>
          <w:szCs w:val="18"/>
          <w:lang w:eastAsia="es-VE"/>
        </w:rPr>
        <w:t>,</w:t>
      </w:r>
      <w:r w:rsidRPr="00C24010">
        <w:rPr>
          <w:rFonts w:ascii="Souvenir Lt BT" w:hAnsi="Souvenir Lt BT" w:cs="Arial"/>
          <w:color w:val="000000"/>
          <w:sz w:val="18"/>
          <w:szCs w:val="18"/>
          <w:lang w:eastAsia="es-VE"/>
        </w:rPr>
        <w:t xml:space="preserve"> no están trabajando de manera armóni</w:t>
      </w:r>
      <w:r>
        <w:rPr>
          <w:rFonts w:ascii="Souvenir Lt BT" w:hAnsi="Souvenir Lt BT" w:cs="Arial"/>
          <w:color w:val="000000"/>
          <w:sz w:val="18"/>
          <w:szCs w:val="18"/>
          <w:lang w:eastAsia="es-VE"/>
        </w:rPr>
        <w:t>ca</w:t>
      </w:r>
      <w:r w:rsidRPr="00C24010">
        <w:rPr>
          <w:rFonts w:ascii="Souvenir Lt BT" w:hAnsi="Souvenir Lt BT" w:cs="Arial"/>
          <w:color w:val="000000"/>
          <w:sz w:val="18"/>
          <w:szCs w:val="18"/>
          <w:lang w:eastAsia="es-VE"/>
        </w:rPr>
        <w:t xml:space="preserve"> y </w:t>
      </w:r>
      <w:r>
        <w:rPr>
          <w:rFonts w:ascii="Souvenir Lt BT" w:hAnsi="Souvenir Lt BT" w:cs="Arial"/>
          <w:color w:val="000000"/>
          <w:sz w:val="18"/>
          <w:szCs w:val="18"/>
          <w:lang w:eastAsia="es-VE"/>
        </w:rPr>
        <w:t xml:space="preserve">por </w:t>
      </w:r>
      <w:r w:rsidRPr="00C24010">
        <w:rPr>
          <w:rFonts w:ascii="Souvenir Lt BT" w:hAnsi="Souvenir Lt BT" w:cs="Arial"/>
          <w:color w:val="000000"/>
          <w:sz w:val="18"/>
          <w:szCs w:val="18"/>
          <w:lang w:eastAsia="es-VE"/>
        </w:rPr>
        <w:t>produc</w:t>
      </w:r>
      <w:r>
        <w:rPr>
          <w:rFonts w:ascii="Souvenir Lt BT" w:hAnsi="Souvenir Lt BT" w:cs="Arial"/>
          <w:color w:val="000000"/>
          <w:sz w:val="18"/>
          <w:szCs w:val="18"/>
          <w:lang w:eastAsia="es-VE"/>
        </w:rPr>
        <w:t>ir</w:t>
      </w:r>
      <w:r w:rsidRPr="00C24010">
        <w:rPr>
          <w:rFonts w:ascii="Souvenir Lt BT" w:hAnsi="Souvenir Lt BT" w:cs="Arial"/>
          <w:color w:val="000000"/>
          <w:sz w:val="18"/>
          <w:szCs w:val="18"/>
          <w:lang w:eastAsia="es-VE"/>
        </w:rPr>
        <w:t xml:space="preserve"> malestar al resto del equipo. Ese trío deberá disolverse completamente, no una de sus partes.</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 De ser aprobada la salida del Presidente, los dos Vice Presidentes, también saldrán de sus cargos, dado que </w:t>
      </w: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 xml:space="preserve"> podrán solicitarles la renuncia, lo que será realizado, según voto favorable de TODOS los miembros del ED,</w:t>
      </w:r>
    </w:p>
    <w:p w:rsidR="000F38D1" w:rsidRDefault="000F38D1" w:rsidP="00720187">
      <w:pPr>
        <w:spacing w:after="0" w:line="240" w:lineRule="auto"/>
        <w:jc w:val="both"/>
        <w:rPr>
          <w:rFonts w:ascii="Souvenir Lt BT" w:hAnsi="Souvenir Lt BT" w:cs="Arial"/>
          <w:color w:val="000000"/>
          <w:sz w:val="18"/>
          <w:szCs w:val="18"/>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 cambian todos. Debemos tener presente que este retiro no es por causa delictiva o violatoria de los estatutos, es solo porque no están trabajando de manera armónica, sin generar malestar en el resto del equipo, por lo tanto no se hace merecedor de sanción alguna, pudiendo en otra oportunidad, ser electos para los mismos cargos y solo si vuelven a generar la desarmonía, ser nuevamente removidos de la misma manera.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1er Vice Presidente</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derecho del Presidente, tanto para atender indicaciones directas como para dirigir actividades  encomendadas por escrito.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2do. Vicepresidente</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 y el 1er Vice Presidente.</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izquierdo del Presidente, tanto para atender indicaciones directas como para dirigir actividades encomendadas por escrito.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Comité Asesor</w:t>
      </w:r>
    </w:p>
    <w:p w:rsidR="000F38D1" w:rsidRPr="00C24010" w:rsidRDefault="000F38D1"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adquiere este título cuando se deja la Presidencia.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El primer Asesor siempre será quien recibió primero ese título, solo se pierde con su muerte el derecho a ocupar el puesto mas no el título.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de asesor al Presidente, los Vice Presidentes y al Jurado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ab/>
        <w:t>Tendrán como primer deber el de servir al Presidente en los asuntos que por él sean requeridos y se ajusten a los objetivos de MOVER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ab/>
        <w:t>Este comité será presidido por el mas antiguo y tendrá como objetivo el de velar para que los objetivos de MOVER no se mantengan.</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ab/>
        <w:t>Este comité podrá hacer observaciones, por escrito, a la Presidencia (Presidente y Vicepresidente 1 y 2), del ED lo que suspenderá las actividades indicadas en el escrito que supuestamente son contrarias a los objetivos de MOVER, lo que deberá demostrarse en sesión especial de análisis de actividades y su relación con los objetivos del MOVER (formar, promover y difundir los valores y principios republicanos).</w:t>
      </w:r>
    </w:p>
    <w:p w:rsidR="000F38D1" w:rsidRPr="00C24010" w:rsidRDefault="000F38D1" w:rsidP="00720187">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Esta sesión especial, se ajustará a ese fundamento: “analizar las actividades que pudieran estar incumpliendo los objetivos de MOVER como lo son - formar, promover y difundir los valores y principios republicanos -, el Comité hará los correctivos necesarios para que la actividad suspendida, pueda ser ajustada a los objetivos y ser llevada a ejecución en un plazo no mayor de cinco (05) contados a partir de la fecha de suspensión.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Secretario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Secretario deberá llevar todos los libros inherentes a sus actividades, a saber, libro de acta de sesiones ordinarias y extraordinarias. Comunicaciones generales.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Atender las relaciones inter institucionales cuando sea comisionado oficialmente por el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Presidirá el equipo auxiliar de la Secretaría.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Relaciones Públicas será una actividad dependiente de la Secretaría y podrá ser suplida por quien el Secretario indique por escrito y con la debida antelación.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relaciones públicas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Tendrá como dependencia especial el Archivo General de la Oficina que será administrado por un auxiliar.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Devengará un sueldo mínimo el cual podrá donarlo a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Administrará los fondos de funcionamiento de la Secretaría que será entregado y auditado por la Tesorería.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Velará por el mas eficaz y eficiente funcionamiento constante de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Firmará los documentos oficiales junto al Presidente.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disciplinarias servirá como redactor del Acta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especiales de análisis de actividades servirá como redactor del Acta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Recibirá toda la correspondencia de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Será el custodio de las llaves y firmará junto al Presidente todos los documentos oficiales de la Oficina.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Será el custodio de todas las claves de acceso de su inherencia.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Todas las demás funciones inherentes al cargo y al mas eficaz y eficiente funcionamiento del mismo.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Legal</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Velará por el estricto y apegado accionar de la Oficina y sus miembros a la Ley.</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será el defensor nato de MOVER deteniendo toda propuesta que sea contraria a los objetivos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disciplinarias, será el Fiscal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Demostrará cuáles, así como quiénes son y donde se cometieron los ilícitos tratados.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Su proceder estará apegado a la ética republicana  y será celoso defensor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que una propuesta pueda pasar a ser discutida, deberá contar con su aprobación.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Es el único que puede suspender una votación si ello evita que se cometa una injusticia o se apruebe un ilícito.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Tesorero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Asistente General</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Maestro de Recepciones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de Seguridad</w:t>
      </w:r>
    </w:p>
    <w:p w:rsidR="000F38D1" w:rsidRPr="00C24010" w:rsidRDefault="000F38D1" w:rsidP="00720187">
      <w:pPr>
        <w:spacing w:after="0" w:line="240" w:lineRule="auto"/>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miembros de MOVER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ser miembro de MOVER, se deben cumplir con los siguientes requisitos: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caso de ser mayor de 14 años, deberá tener la autorización de sus padres o representantes.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el caso de ser mayor de 18 años, deberá ser Miembro Allegado, primero antes de Aliado y luego Amigo.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 libre y de buenas costumbres, considerándose libre, aquel que no esta sometido por sus pasiones y vicios, de la misma manera poder decidir sobre lo que hará en su tiempo libre.</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además, una persona de buenas costumbres, amable y de carácter conciliatorio.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 poseedor una fuerza de voluntad constante y segura.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Con valores visibles, éticos y morales, sociales así como sexuales, laborales como humanos.</w:t>
      </w:r>
    </w:p>
    <w:p w:rsidR="000F38D1" w:rsidRPr="00C24010" w:rsidRDefault="000F38D1" w:rsidP="00720187">
      <w:pPr>
        <w:spacing w:after="0" w:line="240" w:lineRule="auto"/>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de MOVER son:</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Allegado</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Allegados son aquellos que no están inscritos pero que simpatizan con MOVER, ayudan y colaboran pero no son parte de él.</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deberes para con MOVER son todos aquellos que sus propios deseos le indiquen y no contravengan los valores y principios del MOVER.</w:t>
      </w:r>
    </w:p>
    <w:p w:rsidR="000F38D1" w:rsidRPr="00C24010" w:rsidRDefault="000F38D1"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derechos son todos los que un buen ciudadano tiene.</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Puede solicitar su inscripción lo que le hace ser considerado Miembro Aliado, mientras se procesa su solicitud.</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Aliado</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Aliados son aquellos que colaboran de manera organizada con MOVER, lo que implica una relación mas madura, lo que implica el deber de atender tareas específicas previamente acordadas con el ED.</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notificado por escrito y los servicios deben ser solicitados por escrito y claramente especificados y con las debidas antelaciones.</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Amigo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Son aquellos que forman parte de MOVER de manera seria.</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Se han inscrito en el mismo y cumplen con sus deberes responsablemente.</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deber de asistir a las sesiones ordinarias y extraordinarias.</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Cumplir estrictamente con sus cuotas de mantenimiento ordinarias y de manera posible las extraordinarias.</w:t>
      </w:r>
    </w:p>
    <w:p w:rsidR="000F38D1" w:rsidRPr="00C24010" w:rsidRDefault="000F38D1"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derecho a elegir y ser elegidos a ocupar los cargos del ED.</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acepta la posibilidad de una cuarta condición, la de “simpatizantes”, estos serán aquellas personas que no sean miembros del Movimiento, pero puedan colaborar de la manera que consideren sin ser miembros, estas colaboraciones pueden ser desde la asistencia, como los donativos, aportes y asesorías, pudiendo ser otras que aquí no se contemplen y estén dentro de las llamados “buenas costumbres” y lícitas actividades. </w:t>
      </w:r>
    </w:p>
    <w:p w:rsidR="000F38D1" w:rsidRPr="00C24010" w:rsidRDefault="000F38D1" w:rsidP="00720187">
      <w:pPr>
        <w:spacing w:after="0" w:line="240" w:lineRule="auto"/>
        <w:rPr>
          <w:rFonts w:ascii="Souvenir Lt BT" w:hAnsi="Souvenir Lt BT"/>
          <w:sz w:val="24"/>
          <w:szCs w:val="24"/>
          <w:lang w:eastAsia="es-VE"/>
        </w:rPr>
      </w:pPr>
    </w:p>
    <w:p w:rsidR="000F38D1" w:rsidRDefault="000F38D1"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De las elecciones de los funcionarios del Equipo Director de una Oficina</w:t>
      </w:r>
    </w:p>
    <w:p w:rsidR="000F38D1" w:rsidRPr="00C24010" w:rsidRDefault="000F38D1" w:rsidP="00720187">
      <w:pPr>
        <w:spacing w:after="0" w:line="240" w:lineRule="auto"/>
        <w:jc w:val="both"/>
        <w:rPr>
          <w:rFonts w:ascii="Souvenir Lt BT" w:hAnsi="Souvenir Lt BT"/>
          <w:sz w:val="24"/>
          <w:szCs w:val="24"/>
          <w:lang w:eastAsia="es-VE"/>
        </w:rPr>
      </w:pP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ocupar un cargo en el Equipo Director Artículo se deberá poseer la calificación de Miembro Amigo y estar al día con su Oficina, además de no estar en entredicho o sancionado.</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En los casos de propuestos para reelección, se considerará como Presidente Temporal, al 1er Vicepresidente o el 2do, en caso de incapacidad del 1ero. En caso de incapacidad de ambos, el  1er., Asesor de la Presidencia, ocupará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I)      </w:t>
      </w:r>
      <w:r w:rsidRPr="00C24010">
        <w:rPr>
          <w:rFonts w:ascii="Souvenir Lt BT" w:hAnsi="Souvenir Lt BT" w:cs="Arial"/>
          <w:color w:val="000000"/>
          <w:sz w:val="18"/>
          <w:szCs w:val="18"/>
          <w:lang w:eastAsia="es-VE"/>
        </w:rPr>
        <w:tab/>
        <w:t>Solo podrá hacerse (01) propuesta de reelección presidencial inmediata</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J)     </w:t>
      </w:r>
      <w:r w:rsidRPr="00C24010">
        <w:rPr>
          <w:rFonts w:ascii="Souvenir Lt BT" w:hAnsi="Souvenir Lt BT" w:cs="Arial"/>
          <w:color w:val="000000"/>
          <w:sz w:val="18"/>
          <w:szCs w:val="18"/>
          <w:lang w:eastAsia="es-VE"/>
        </w:rPr>
        <w:tab/>
        <w:t>Los Miembros Amigos de una Oficina con deudas o estén en situación de entredicho o penado, podrán ser electos para ocupar los cargos del Equipo Director.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K)    </w:t>
      </w:r>
      <w:r w:rsidRPr="00C24010">
        <w:rPr>
          <w:rFonts w:ascii="Souvenir Lt BT" w:hAnsi="Souvenir Lt BT" w:cs="Arial"/>
          <w:color w:val="000000"/>
          <w:sz w:val="18"/>
          <w:szCs w:val="18"/>
          <w:lang w:eastAsia="es-VE"/>
        </w:rPr>
        <w:tab/>
        <w:t>Las sesiones extraordinarias de elección de funcionarios, serán para elegir a los funcionarios del Equipo Director.</w:t>
      </w:r>
    </w:p>
    <w:p w:rsidR="000F38D1" w:rsidRPr="00C24010" w:rsidRDefault="000F38D1"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     </w:t>
      </w:r>
      <w:r w:rsidRPr="00C24010">
        <w:rPr>
          <w:rFonts w:ascii="Souvenir Lt BT" w:hAnsi="Souvenir Lt BT" w:cs="Arial"/>
          <w:color w:val="000000"/>
          <w:sz w:val="18"/>
          <w:szCs w:val="18"/>
          <w:lang w:eastAsia="es-VE"/>
        </w:rPr>
        <w:tab/>
        <w:t>Todos los Miembros Amigos de la Oficina sin deudas al movimiento, en situación de entredicho o penado, pueden elegir y ser electos o reelectos para los cargos o funciones del Equipo Director.</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juicios</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principio fundamental es el de previa inocencia, todos son inocentes hasta que se demuestre lo contr5ario en un juicio justo y apegado a los valores y principios de decencia, ética y humanismo.</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0F38D1" w:rsidRPr="00C24010" w:rsidRDefault="000F38D1"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0F38D1" w:rsidRDefault="000F38D1"/>
    <w:p w:rsidR="000F38D1" w:rsidRDefault="000F38D1"/>
    <w:p w:rsidR="000F38D1" w:rsidRPr="00C24010" w:rsidRDefault="000F38D1" w:rsidP="00C10D14">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0F38D1" w:rsidRDefault="000F38D1">
      <w:bookmarkStart w:id="0" w:name="_GoBack"/>
      <w:bookmarkEnd w:id="0"/>
    </w:p>
    <w:sectPr w:rsidR="000F38D1" w:rsidSect="00B1234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ouvenir Lt BT">
    <w:altName w:val="Times New Roman"/>
    <w:panose1 w:val="02080503040505020303"/>
    <w:charset w:val="00"/>
    <w:family w:val="roman"/>
    <w:pitch w:val="variable"/>
    <w:sig w:usb0="00000087" w:usb1="00000000" w:usb2="00000000" w:usb3="00000000" w:csb0="0000001B"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0187"/>
    <w:rsid w:val="00011608"/>
    <w:rsid w:val="0001229C"/>
    <w:rsid w:val="00064C74"/>
    <w:rsid w:val="000F38D1"/>
    <w:rsid w:val="0035080A"/>
    <w:rsid w:val="0036172A"/>
    <w:rsid w:val="00424E3A"/>
    <w:rsid w:val="004738E0"/>
    <w:rsid w:val="00497B41"/>
    <w:rsid w:val="004B1930"/>
    <w:rsid w:val="004B4991"/>
    <w:rsid w:val="004E310C"/>
    <w:rsid w:val="00624028"/>
    <w:rsid w:val="00627FFC"/>
    <w:rsid w:val="006C238E"/>
    <w:rsid w:val="006F2AF7"/>
    <w:rsid w:val="00720187"/>
    <w:rsid w:val="00751FF8"/>
    <w:rsid w:val="007530DC"/>
    <w:rsid w:val="00771318"/>
    <w:rsid w:val="007C4E93"/>
    <w:rsid w:val="007E4FAE"/>
    <w:rsid w:val="00812E6F"/>
    <w:rsid w:val="008A769A"/>
    <w:rsid w:val="009835BE"/>
    <w:rsid w:val="009C72A4"/>
    <w:rsid w:val="00A27263"/>
    <w:rsid w:val="00AE52DD"/>
    <w:rsid w:val="00B12341"/>
    <w:rsid w:val="00B3575C"/>
    <w:rsid w:val="00C10D14"/>
    <w:rsid w:val="00C24010"/>
    <w:rsid w:val="00C45149"/>
    <w:rsid w:val="00CB5099"/>
    <w:rsid w:val="00CC139F"/>
    <w:rsid w:val="00D50DFD"/>
    <w:rsid w:val="00D96C47"/>
    <w:rsid w:val="00DA5CD6"/>
    <w:rsid w:val="00DC278A"/>
    <w:rsid w:val="00E812C3"/>
    <w:rsid w:val="00EC625D"/>
    <w:rsid w:val="00ED2539"/>
    <w:rsid w:val="00ED7066"/>
    <w:rsid w:val="00F25CFA"/>
    <w:rsid w:val="00F65E3E"/>
    <w:rsid w:val="00F6660C"/>
  </w:rsids>
  <m:mathPr>
    <m:mathFont m:val="Cambria Math"/>
    <m:brkBin m:val="before"/>
    <m:brkBinSub m:val="--"/>
    <m:smallFrac m:val="off"/>
    <m:dispDef/>
    <m:lMargin m:val="0"/>
    <m:rMargin m:val="0"/>
    <m:defJc m:val="centerGroup"/>
    <m:wrapIndent m:val="1440"/>
    <m:intLim m:val="subSup"/>
    <m:naryLim m:val="undOvr"/>
  </m:mathPr>
  <w:uiCompat97To2003/>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341"/>
    <w:pPr>
      <w:spacing w:after="200" w:line="276" w:lineRule="auto"/>
    </w:pPr>
    <w:rPr>
      <w:lang w:val="es-VE"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DefaultParagraphFont"/>
    <w:uiPriority w:val="99"/>
    <w:semiHidden/>
    <w:rsid w:val="00720187"/>
    <w:rPr>
      <w:rFonts w:cs="Times New Roman"/>
      <w:color w:val="0000FF"/>
      <w:u w:val="single"/>
    </w:rPr>
  </w:style>
  <w:style w:type="character" w:customStyle="1" w:styleId="apple-tab-span">
    <w:name w:val="apple-tab-span"/>
    <w:uiPriority w:val="99"/>
    <w:rsid w:val="00720187"/>
  </w:style>
</w:styles>
</file>

<file path=word/webSettings.xml><?xml version="1.0" encoding="utf-8"?>
<w:webSettings xmlns:r="http://schemas.openxmlformats.org/officeDocument/2006/relationships" xmlns:w="http://schemas.openxmlformats.org/wordprocessingml/2006/main">
  <w:divs>
    <w:div w:id="27116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efinicionabc.com/tecnologia/informac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107</TotalTime>
  <Pages>7</Pages>
  <Words>3997</Words>
  <Characters>21984</Characters>
  <Application>Microsoft Office Outlook</Application>
  <DocSecurity>0</DocSecurity>
  <Lines>0</Lines>
  <Paragraphs>0</Paragraphs>
  <ScaleCrop>false</ScaleCrop>
  <Company>PERSONAL</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HD</cp:lastModifiedBy>
  <cp:revision>6</cp:revision>
  <dcterms:created xsi:type="dcterms:W3CDTF">2016-04-11T02:34:00Z</dcterms:created>
  <dcterms:modified xsi:type="dcterms:W3CDTF">2016-04-13T01:25:00Z</dcterms:modified>
</cp:coreProperties>
</file>